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03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06"/>
        <w:gridCol w:w="619"/>
        <w:gridCol w:w="2272"/>
        <w:gridCol w:w="416"/>
        <w:gridCol w:w="3244"/>
        <w:gridCol w:w="3246"/>
      </w:tblGrid>
      <w:tr w:rsidR="00E77B5E" w:rsidRPr="00AE68A8" w14:paraId="5F141C3E" w14:textId="77777777" w:rsidTr="00DD3EC6">
        <w:trPr>
          <w:trHeight w:val="2144"/>
        </w:trPr>
        <w:tc>
          <w:tcPr>
            <w:tcW w:w="3597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445CD944" w14:textId="06B1F605" w:rsidR="00E77B5E" w:rsidRPr="00AE68A8" w:rsidRDefault="00E77B5E" w:rsidP="008666B4">
            <w:pPr>
              <w:ind w:left="-273" w:firstLine="273"/>
            </w:pPr>
          </w:p>
        </w:tc>
        <w:tc>
          <w:tcPr>
            <w:tcW w:w="416" w:type="dxa"/>
            <w:vMerge w:val="restart"/>
            <w:tcBorders>
              <w:bottom w:val="nil"/>
            </w:tcBorders>
          </w:tcPr>
          <w:p w14:paraId="3907DB46" w14:textId="77777777" w:rsidR="00E77B5E" w:rsidRPr="00AE68A8" w:rsidRDefault="00E77B5E" w:rsidP="00AE68A8"/>
        </w:tc>
        <w:tc>
          <w:tcPr>
            <w:tcW w:w="6490" w:type="dxa"/>
            <w:gridSpan w:val="2"/>
            <w:tcBorders>
              <w:bottom w:val="nil"/>
            </w:tcBorders>
          </w:tcPr>
          <w:p w14:paraId="7D73D089" w14:textId="0C58EB57" w:rsidR="00E77B5E" w:rsidRPr="00AE68A8" w:rsidRDefault="00DD3EC6" w:rsidP="00AE68A8">
            <w:pPr>
              <w:pStyle w:val="Title"/>
            </w:pPr>
            <w:r>
              <w:t>KUMUD</w:t>
            </w:r>
            <w:r w:rsidR="00E77B5E" w:rsidRPr="00AE68A8">
              <w:br/>
            </w:r>
            <w:r>
              <w:t>PRAJAPATI</w:t>
            </w:r>
          </w:p>
        </w:tc>
      </w:tr>
      <w:tr w:rsidR="00E77B5E" w:rsidRPr="00AE68A8" w14:paraId="788D685A" w14:textId="77777777" w:rsidTr="00DD3EC6">
        <w:trPr>
          <w:trHeight w:val="897"/>
        </w:trPr>
        <w:tc>
          <w:tcPr>
            <w:tcW w:w="3597" w:type="dxa"/>
            <w:gridSpan w:val="3"/>
            <w:vMerge/>
          </w:tcPr>
          <w:p w14:paraId="218C55C2" w14:textId="77777777" w:rsidR="00E77B5E" w:rsidRPr="00AE68A8" w:rsidRDefault="00E77B5E" w:rsidP="00AE68A8"/>
        </w:tc>
        <w:tc>
          <w:tcPr>
            <w:tcW w:w="416" w:type="dxa"/>
            <w:vMerge/>
          </w:tcPr>
          <w:p w14:paraId="1FC2C826" w14:textId="77777777" w:rsidR="00E77B5E" w:rsidRPr="00AE68A8" w:rsidRDefault="00E77B5E" w:rsidP="00AE68A8"/>
        </w:tc>
        <w:tc>
          <w:tcPr>
            <w:tcW w:w="3244" w:type="dxa"/>
            <w:vAlign w:val="bottom"/>
          </w:tcPr>
          <w:p w14:paraId="0E851706" w14:textId="699A8779" w:rsidR="00E77B5E" w:rsidRPr="00AE68A8" w:rsidRDefault="00DD3EC6" w:rsidP="009B591F">
            <w:r>
              <w:t>02-04-2024</w:t>
            </w:r>
          </w:p>
          <w:p w14:paraId="22D10405" w14:textId="163EDA51" w:rsidR="00E77B5E" w:rsidRPr="00AE68A8" w:rsidRDefault="00DD3EC6" w:rsidP="009B591F">
            <w:pPr>
              <w:pStyle w:val="Contact"/>
            </w:pPr>
            <w:r>
              <w:t>John Deere recruiter</w:t>
            </w:r>
          </w:p>
          <w:p w14:paraId="4793E831" w14:textId="61043FBE" w:rsidR="00E77B5E" w:rsidRPr="00AE68A8" w:rsidRDefault="00DD3EC6" w:rsidP="009B591F">
            <w:pPr>
              <w:pStyle w:val="Contact"/>
            </w:pPr>
            <w:r>
              <w:t>Graphics Specialist</w:t>
            </w:r>
          </w:p>
          <w:p w14:paraId="103F785F" w14:textId="56B26E50" w:rsidR="00E77B5E" w:rsidRPr="00AE68A8" w:rsidRDefault="00DD3EC6" w:rsidP="009B591F">
            <w:pPr>
              <w:pStyle w:val="Contact"/>
            </w:pPr>
            <w:r>
              <w:t>John Deere INDIA</w:t>
            </w:r>
          </w:p>
        </w:tc>
        <w:tc>
          <w:tcPr>
            <w:tcW w:w="3245" w:type="dxa"/>
            <w:vAlign w:val="bottom"/>
          </w:tcPr>
          <w:p w14:paraId="17281A80" w14:textId="044A1472" w:rsidR="00E77B5E" w:rsidRPr="00AE68A8" w:rsidRDefault="00E77B5E" w:rsidP="009B591F">
            <w:pPr>
              <w:pStyle w:val="Contact"/>
            </w:pPr>
          </w:p>
        </w:tc>
      </w:tr>
      <w:tr w:rsidR="00E77B5E" w:rsidRPr="00AE68A8" w14:paraId="4E8F2E1E" w14:textId="77777777" w:rsidTr="00DD3EC6">
        <w:trPr>
          <w:trHeight w:val="715"/>
        </w:trPr>
        <w:tc>
          <w:tcPr>
            <w:tcW w:w="3597" w:type="dxa"/>
            <w:gridSpan w:val="3"/>
            <w:vMerge/>
          </w:tcPr>
          <w:p w14:paraId="63E94C50" w14:textId="77777777" w:rsidR="00E77B5E" w:rsidRPr="00AE68A8" w:rsidRDefault="00E77B5E" w:rsidP="00AE68A8"/>
        </w:tc>
        <w:tc>
          <w:tcPr>
            <w:tcW w:w="416" w:type="dxa"/>
            <w:vMerge/>
          </w:tcPr>
          <w:p w14:paraId="08219094" w14:textId="77777777" w:rsidR="00E77B5E" w:rsidRPr="00AE68A8" w:rsidRDefault="00E77B5E" w:rsidP="00AE68A8"/>
        </w:tc>
        <w:tc>
          <w:tcPr>
            <w:tcW w:w="6490" w:type="dxa"/>
            <w:gridSpan w:val="2"/>
            <w:vMerge w:val="restart"/>
          </w:tcPr>
          <w:p w14:paraId="0AB42661" w14:textId="761E6524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DD3EC6">
              <w:t>John Deere</w:t>
            </w:r>
          </w:p>
          <w:p w14:paraId="430A0268" w14:textId="39E06BBF" w:rsidR="00E77B5E" w:rsidRDefault="00DD3EC6" w:rsidP="00DD3EC6">
            <w:r>
              <w:t xml:space="preserve">With a formal background in Graphics and visualization, paired with my proven success in </w:t>
            </w:r>
            <w:r w:rsidR="008666B4">
              <w:t>technical</w:t>
            </w:r>
            <w:r>
              <w:t xml:space="preserve"> documentation. I am looking to work with John Deere. I believe my skills and background make me an excellent fit for the </w:t>
            </w:r>
            <w:r w:rsidR="008666B4">
              <w:t xml:space="preserve">Data Analyst and </w:t>
            </w:r>
            <w:r>
              <w:t>Graphics specialist.</w:t>
            </w:r>
          </w:p>
          <w:p w14:paraId="1B9AADE5" w14:textId="5158E23C" w:rsidR="00DD3EC6" w:rsidRDefault="00DD3EC6" w:rsidP="00DD3EC6">
            <w:r>
              <w:t>Having worked with John Deere as my client, I am already knowledgeable about your brand and your offerings.</w:t>
            </w:r>
          </w:p>
          <w:p w14:paraId="59EBEFD6" w14:textId="470A06D2" w:rsidR="008666B4" w:rsidRDefault="008666B4" w:rsidP="00DD3EC6">
            <w:r>
              <w:t>I am confident that the skills I developed in previous positions have prepared me for this opportunity with your firm.</w:t>
            </w:r>
          </w:p>
          <w:p w14:paraId="66B48BBD" w14:textId="63C0A504" w:rsidR="008666B4" w:rsidRPr="00AE68A8" w:rsidRDefault="008666B4" w:rsidP="00DD3EC6">
            <w:r>
              <w:t>Thank you for your consideration.</w:t>
            </w:r>
          </w:p>
          <w:sdt>
            <w:sdtPr>
              <w:id w:val="877970023"/>
              <w:placeholder>
                <w:docPart w:val="7F4EBF844332465381612F05E994F644"/>
              </w:placeholder>
              <w:temporary/>
              <w:showingPlcHdr/>
              <w15:appearance w15:val="hidden"/>
            </w:sdtPr>
            <w:sdtEndPr/>
            <w:sdtContent>
              <w:p w14:paraId="720B3468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2E677D0" w14:textId="404CD6E9" w:rsidR="00E77B5E" w:rsidRPr="00AE68A8" w:rsidRDefault="00DD3EC6" w:rsidP="00AE68A8">
            <w:r>
              <w:t>Kumud Prajapati</w:t>
            </w:r>
          </w:p>
        </w:tc>
      </w:tr>
      <w:tr w:rsidR="00E77B5E" w:rsidRPr="00AE68A8" w14:paraId="36D07331" w14:textId="77777777" w:rsidTr="00DD3EC6">
        <w:trPr>
          <w:trHeight w:val="1181"/>
        </w:trPr>
        <w:tc>
          <w:tcPr>
            <w:tcW w:w="706" w:type="dxa"/>
          </w:tcPr>
          <w:p w14:paraId="65E920A5" w14:textId="77777777" w:rsidR="00E77B5E" w:rsidRPr="00AE68A8" w:rsidRDefault="00E77B5E" w:rsidP="00AE68A8"/>
        </w:tc>
        <w:tc>
          <w:tcPr>
            <w:tcW w:w="2890" w:type="dxa"/>
            <w:gridSpan w:val="2"/>
          </w:tcPr>
          <w:p w14:paraId="3B963B6C" w14:textId="77777777" w:rsidR="00E77B5E" w:rsidRPr="00AE68A8" w:rsidRDefault="00E77B5E" w:rsidP="00AE68A8"/>
        </w:tc>
        <w:tc>
          <w:tcPr>
            <w:tcW w:w="416" w:type="dxa"/>
            <w:vMerge/>
          </w:tcPr>
          <w:p w14:paraId="0D728424" w14:textId="77777777" w:rsidR="00E77B5E" w:rsidRPr="00AE68A8" w:rsidRDefault="00E77B5E" w:rsidP="00AE68A8"/>
        </w:tc>
        <w:tc>
          <w:tcPr>
            <w:tcW w:w="6490" w:type="dxa"/>
            <w:gridSpan w:val="2"/>
            <w:vMerge/>
          </w:tcPr>
          <w:p w14:paraId="7D440DC0" w14:textId="77777777" w:rsidR="00E77B5E" w:rsidRPr="00AE68A8" w:rsidRDefault="00E77B5E" w:rsidP="00AE68A8"/>
        </w:tc>
      </w:tr>
      <w:tr w:rsidR="00E77B5E" w:rsidRPr="00AE68A8" w14:paraId="3908E57D" w14:textId="77777777" w:rsidTr="00DD3EC6">
        <w:trPr>
          <w:trHeight w:val="551"/>
        </w:trPr>
        <w:tc>
          <w:tcPr>
            <w:tcW w:w="706" w:type="dxa"/>
          </w:tcPr>
          <w:p w14:paraId="75DFDCC3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19" w:type="dxa"/>
            <w:tcMar>
              <w:left w:w="0" w:type="dxa"/>
              <w:right w:w="0" w:type="dxa"/>
            </w:tcMar>
            <w:vAlign w:val="center"/>
          </w:tcPr>
          <w:p w14:paraId="28252D5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F1CC3ED" wp14:editId="7D95272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932DA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vAlign w:val="center"/>
          </w:tcPr>
          <w:p w14:paraId="3549FA77" w14:textId="05762EC5" w:rsidR="00E77B5E" w:rsidRPr="00AE68A8" w:rsidRDefault="00DD3EC6" w:rsidP="00AE68A8">
            <w:pPr>
              <w:pStyle w:val="Information"/>
            </w:pPr>
            <w:r>
              <w:t>Darjeeling</w:t>
            </w:r>
          </w:p>
          <w:p w14:paraId="721A6B1D" w14:textId="66690ADB" w:rsidR="00E77B5E" w:rsidRPr="00AE68A8" w:rsidRDefault="00DD3EC6" w:rsidP="00AE68A8">
            <w:pPr>
              <w:pStyle w:val="Information"/>
            </w:pPr>
            <w:r>
              <w:t>734014</w:t>
            </w:r>
          </w:p>
        </w:tc>
        <w:tc>
          <w:tcPr>
            <w:tcW w:w="416" w:type="dxa"/>
            <w:vMerge/>
          </w:tcPr>
          <w:p w14:paraId="7A8C271A" w14:textId="77777777" w:rsidR="00E77B5E" w:rsidRPr="00AE68A8" w:rsidRDefault="00E77B5E" w:rsidP="00AE68A8"/>
        </w:tc>
        <w:tc>
          <w:tcPr>
            <w:tcW w:w="6490" w:type="dxa"/>
            <w:gridSpan w:val="2"/>
            <w:vMerge/>
          </w:tcPr>
          <w:p w14:paraId="6DC4FC1D" w14:textId="77777777" w:rsidR="00E77B5E" w:rsidRPr="00AE68A8" w:rsidRDefault="00E77B5E" w:rsidP="00AE68A8"/>
        </w:tc>
      </w:tr>
      <w:tr w:rsidR="00E77B5E" w:rsidRPr="00AE68A8" w14:paraId="02A7F86A" w14:textId="77777777" w:rsidTr="00DD3EC6">
        <w:trPr>
          <w:trHeight w:val="185"/>
        </w:trPr>
        <w:tc>
          <w:tcPr>
            <w:tcW w:w="706" w:type="dxa"/>
          </w:tcPr>
          <w:p w14:paraId="2558B71E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890" w:type="dxa"/>
            <w:gridSpan w:val="2"/>
            <w:vAlign w:val="center"/>
          </w:tcPr>
          <w:p w14:paraId="5775B10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16" w:type="dxa"/>
            <w:vMerge/>
          </w:tcPr>
          <w:p w14:paraId="5915E735" w14:textId="77777777" w:rsidR="00E77B5E" w:rsidRPr="00AE68A8" w:rsidRDefault="00E77B5E" w:rsidP="00AE68A8"/>
        </w:tc>
        <w:tc>
          <w:tcPr>
            <w:tcW w:w="6490" w:type="dxa"/>
            <w:gridSpan w:val="2"/>
            <w:vMerge/>
          </w:tcPr>
          <w:p w14:paraId="3853D1E4" w14:textId="77777777" w:rsidR="00E77B5E" w:rsidRPr="00AE68A8" w:rsidRDefault="00E77B5E" w:rsidP="00AE68A8"/>
        </w:tc>
      </w:tr>
      <w:tr w:rsidR="00E77B5E" w:rsidRPr="00AE68A8" w14:paraId="0946EBD5" w14:textId="77777777" w:rsidTr="00DD3EC6">
        <w:trPr>
          <w:trHeight w:val="633"/>
        </w:trPr>
        <w:tc>
          <w:tcPr>
            <w:tcW w:w="706" w:type="dxa"/>
          </w:tcPr>
          <w:p w14:paraId="00F1B32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19" w:type="dxa"/>
            <w:tcMar>
              <w:left w:w="0" w:type="dxa"/>
              <w:right w:w="0" w:type="dxa"/>
            </w:tcMar>
            <w:vAlign w:val="center"/>
          </w:tcPr>
          <w:p w14:paraId="5372C54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5E0BDBA8" wp14:editId="07F6A9C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BDB6C4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vAlign w:val="center"/>
          </w:tcPr>
          <w:p w14:paraId="7507D52F" w14:textId="486F75AB" w:rsidR="00E77B5E" w:rsidRPr="00AE68A8" w:rsidRDefault="00DD3EC6" w:rsidP="00AE68A8">
            <w:pPr>
              <w:pStyle w:val="Information"/>
            </w:pPr>
            <w:r>
              <w:t>8933060329</w:t>
            </w:r>
          </w:p>
        </w:tc>
        <w:tc>
          <w:tcPr>
            <w:tcW w:w="416" w:type="dxa"/>
            <w:vMerge/>
          </w:tcPr>
          <w:p w14:paraId="488A5E57" w14:textId="77777777" w:rsidR="00E77B5E" w:rsidRPr="00AE68A8" w:rsidRDefault="00E77B5E" w:rsidP="00AE68A8"/>
        </w:tc>
        <w:tc>
          <w:tcPr>
            <w:tcW w:w="6490" w:type="dxa"/>
            <w:gridSpan w:val="2"/>
            <w:vMerge/>
          </w:tcPr>
          <w:p w14:paraId="7F520997" w14:textId="77777777" w:rsidR="00E77B5E" w:rsidRPr="00AE68A8" w:rsidRDefault="00E77B5E" w:rsidP="00AE68A8"/>
        </w:tc>
      </w:tr>
      <w:tr w:rsidR="00E77B5E" w:rsidRPr="00AE68A8" w14:paraId="7A9F50CC" w14:textId="77777777" w:rsidTr="00DD3EC6">
        <w:trPr>
          <w:trHeight w:val="185"/>
        </w:trPr>
        <w:tc>
          <w:tcPr>
            <w:tcW w:w="706" w:type="dxa"/>
          </w:tcPr>
          <w:p w14:paraId="00D1F52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890" w:type="dxa"/>
            <w:gridSpan w:val="2"/>
            <w:vAlign w:val="center"/>
          </w:tcPr>
          <w:p w14:paraId="11B71B3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16" w:type="dxa"/>
            <w:vMerge/>
          </w:tcPr>
          <w:p w14:paraId="389C9182" w14:textId="77777777" w:rsidR="00E77B5E" w:rsidRPr="00AE68A8" w:rsidRDefault="00E77B5E" w:rsidP="00AE68A8"/>
        </w:tc>
        <w:tc>
          <w:tcPr>
            <w:tcW w:w="6490" w:type="dxa"/>
            <w:gridSpan w:val="2"/>
            <w:vMerge/>
          </w:tcPr>
          <w:p w14:paraId="6986FCDB" w14:textId="77777777" w:rsidR="00E77B5E" w:rsidRPr="00AE68A8" w:rsidRDefault="00E77B5E" w:rsidP="00AE68A8"/>
        </w:tc>
      </w:tr>
      <w:tr w:rsidR="00E77B5E" w:rsidRPr="00AE68A8" w14:paraId="18EE153C" w14:textId="77777777" w:rsidTr="00DD3EC6">
        <w:trPr>
          <w:trHeight w:val="642"/>
        </w:trPr>
        <w:tc>
          <w:tcPr>
            <w:tcW w:w="706" w:type="dxa"/>
          </w:tcPr>
          <w:p w14:paraId="4CEB89E2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19" w:type="dxa"/>
            <w:tcMar>
              <w:left w:w="0" w:type="dxa"/>
              <w:right w:w="0" w:type="dxa"/>
            </w:tcMar>
            <w:vAlign w:val="center"/>
          </w:tcPr>
          <w:p w14:paraId="031592F9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CDCFB49" wp14:editId="64A0E2E1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A9DCD6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vAlign w:val="center"/>
          </w:tcPr>
          <w:p w14:paraId="6DB41533" w14:textId="7C915D0B" w:rsidR="00E77B5E" w:rsidRPr="00AE68A8" w:rsidRDefault="00DD3EC6" w:rsidP="00AE68A8">
            <w:pPr>
              <w:pStyle w:val="Information"/>
            </w:pPr>
            <w:r>
              <w:t>Kumudkumarprajapati0801@gmail.com</w:t>
            </w:r>
          </w:p>
        </w:tc>
        <w:tc>
          <w:tcPr>
            <w:tcW w:w="416" w:type="dxa"/>
            <w:vMerge/>
          </w:tcPr>
          <w:p w14:paraId="309E2EF4" w14:textId="77777777" w:rsidR="00E77B5E" w:rsidRPr="00AE68A8" w:rsidRDefault="00E77B5E" w:rsidP="00AE68A8"/>
        </w:tc>
        <w:tc>
          <w:tcPr>
            <w:tcW w:w="6490" w:type="dxa"/>
            <w:gridSpan w:val="2"/>
            <w:vMerge/>
          </w:tcPr>
          <w:p w14:paraId="3F7C26ED" w14:textId="77777777" w:rsidR="00E77B5E" w:rsidRPr="00AE68A8" w:rsidRDefault="00E77B5E" w:rsidP="00AE68A8"/>
        </w:tc>
      </w:tr>
      <w:tr w:rsidR="00E77B5E" w:rsidRPr="00AE68A8" w14:paraId="77EEEDB9" w14:textId="77777777" w:rsidTr="00DD3EC6">
        <w:trPr>
          <w:trHeight w:val="176"/>
        </w:trPr>
        <w:tc>
          <w:tcPr>
            <w:tcW w:w="706" w:type="dxa"/>
          </w:tcPr>
          <w:p w14:paraId="00B16F0D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890" w:type="dxa"/>
            <w:gridSpan w:val="2"/>
            <w:vAlign w:val="center"/>
          </w:tcPr>
          <w:p w14:paraId="31FDE77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16" w:type="dxa"/>
            <w:vMerge/>
          </w:tcPr>
          <w:p w14:paraId="74A4A9D9" w14:textId="77777777" w:rsidR="00E77B5E" w:rsidRPr="00AE68A8" w:rsidRDefault="00E77B5E" w:rsidP="00AE68A8"/>
        </w:tc>
        <w:tc>
          <w:tcPr>
            <w:tcW w:w="6490" w:type="dxa"/>
            <w:gridSpan w:val="2"/>
            <w:vMerge/>
          </w:tcPr>
          <w:p w14:paraId="6C14E054" w14:textId="77777777" w:rsidR="00E77B5E" w:rsidRPr="00AE68A8" w:rsidRDefault="00E77B5E" w:rsidP="00AE68A8"/>
        </w:tc>
      </w:tr>
      <w:tr w:rsidR="00E77B5E" w:rsidRPr="00AE68A8" w14:paraId="7583A7F4" w14:textId="77777777" w:rsidTr="00DD3EC6">
        <w:trPr>
          <w:trHeight w:val="642"/>
        </w:trPr>
        <w:tc>
          <w:tcPr>
            <w:tcW w:w="706" w:type="dxa"/>
          </w:tcPr>
          <w:p w14:paraId="2422D21D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19" w:type="dxa"/>
            <w:tcMar>
              <w:left w:w="0" w:type="dxa"/>
              <w:right w:w="0" w:type="dxa"/>
            </w:tcMar>
            <w:vAlign w:val="center"/>
          </w:tcPr>
          <w:p w14:paraId="66E35868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B2CB6E5" wp14:editId="4D712AE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68551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pSS9jIAAO7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vAlign w:val="center"/>
          </w:tcPr>
          <w:p w14:paraId="3AC37EA0" w14:textId="7ABF081E" w:rsidR="00E77B5E" w:rsidRPr="00AE68A8" w:rsidRDefault="00DD3EC6" w:rsidP="00AE68A8">
            <w:pPr>
              <w:pStyle w:val="Information"/>
            </w:pPr>
            <w:hyperlink r:id="rId19" w:history="1">
              <w:r w:rsidRPr="00DD3EC6">
                <w:rPr>
                  <w:rStyle w:val="Hyperlink"/>
                </w:rPr>
                <w:t>GitHub</w:t>
              </w:r>
            </w:hyperlink>
          </w:p>
        </w:tc>
        <w:tc>
          <w:tcPr>
            <w:tcW w:w="416" w:type="dxa"/>
            <w:vMerge/>
          </w:tcPr>
          <w:p w14:paraId="78DD88BA" w14:textId="77777777" w:rsidR="00E77B5E" w:rsidRPr="00AE68A8" w:rsidRDefault="00E77B5E" w:rsidP="00AE68A8"/>
        </w:tc>
        <w:tc>
          <w:tcPr>
            <w:tcW w:w="6490" w:type="dxa"/>
            <w:gridSpan w:val="2"/>
            <w:vMerge/>
          </w:tcPr>
          <w:p w14:paraId="65D34825" w14:textId="77777777" w:rsidR="00E77B5E" w:rsidRPr="00AE68A8" w:rsidRDefault="00E77B5E" w:rsidP="00AE68A8"/>
        </w:tc>
      </w:tr>
      <w:tr w:rsidR="00E77B5E" w:rsidRPr="00AE68A8" w14:paraId="47A44BC2" w14:textId="77777777" w:rsidTr="00DD3EC6">
        <w:trPr>
          <w:trHeight w:val="2485"/>
        </w:trPr>
        <w:tc>
          <w:tcPr>
            <w:tcW w:w="706" w:type="dxa"/>
          </w:tcPr>
          <w:p w14:paraId="56CF26C9" w14:textId="77777777" w:rsidR="00E77B5E" w:rsidRPr="00AE68A8" w:rsidRDefault="00E77B5E" w:rsidP="00AE68A8"/>
        </w:tc>
        <w:tc>
          <w:tcPr>
            <w:tcW w:w="2890" w:type="dxa"/>
            <w:gridSpan w:val="2"/>
          </w:tcPr>
          <w:p w14:paraId="640FE3A1" w14:textId="77777777" w:rsidR="00E77B5E" w:rsidRPr="00AE68A8" w:rsidRDefault="00E77B5E" w:rsidP="00AE68A8"/>
        </w:tc>
        <w:tc>
          <w:tcPr>
            <w:tcW w:w="416" w:type="dxa"/>
          </w:tcPr>
          <w:p w14:paraId="509C85EF" w14:textId="77777777" w:rsidR="00E77B5E" w:rsidRPr="00AE68A8" w:rsidRDefault="00E77B5E" w:rsidP="00AE68A8"/>
        </w:tc>
        <w:tc>
          <w:tcPr>
            <w:tcW w:w="6490" w:type="dxa"/>
            <w:gridSpan w:val="2"/>
            <w:vMerge/>
          </w:tcPr>
          <w:p w14:paraId="1FCAF1A0" w14:textId="77777777" w:rsidR="00E77B5E" w:rsidRPr="00AE68A8" w:rsidRDefault="00E77B5E" w:rsidP="00AE68A8"/>
        </w:tc>
      </w:tr>
    </w:tbl>
    <w:p w14:paraId="04FB3A01" w14:textId="77777777" w:rsidR="007F5B63" w:rsidRPr="00CE1E3D" w:rsidRDefault="007F5B63" w:rsidP="009B591F"/>
    <w:sectPr w:rsidR="007F5B63" w:rsidRPr="00CE1E3D" w:rsidSect="00E77B5E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5DB02" w14:textId="77777777" w:rsidR="00B51FDA" w:rsidRDefault="00B51FDA" w:rsidP="00590471">
      <w:r>
        <w:separator/>
      </w:r>
    </w:p>
  </w:endnote>
  <w:endnote w:type="continuationSeparator" w:id="0">
    <w:p w14:paraId="5BF1539C" w14:textId="77777777" w:rsidR="00B51FDA" w:rsidRDefault="00B51FD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023622" w14:textId="77777777" w:rsidR="00B51FDA" w:rsidRDefault="00B51FDA" w:rsidP="00590471">
      <w:r>
        <w:separator/>
      </w:r>
    </w:p>
  </w:footnote>
  <w:footnote w:type="continuationSeparator" w:id="0">
    <w:p w14:paraId="7E28F2A2" w14:textId="77777777" w:rsidR="00B51FDA" w:rsidRDefault="00B51FD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CA678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770AA85" wp14:editId="784A7758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C7C3DB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EC6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666B4"/>
    <w:rsid w:val="008A1E6E"/>
    <w:rsid w:val="008B108C"/>
    <w:rsid w:val="008C2CFC"/>
    <w:rsid w:val="009475DC"/>
    <w:rsid w:val="00967B93"/>
    <w:rsid w:val="009B591F"/>
    <w:rsid w:val="00A31B16"/>
    <w:rsid w:val="00AE68A8"/>
    <w:rsid w:val="00B51FDA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DD3EC6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E0BF2C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D3E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D3E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github.com/Cyberghost91/IBM-Cognos-Analytics/blob/main/Languages%20and%20its%20Worldwide%20Usage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mud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F4EBF844332465381612F05E994F6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C774E9-7166-411C-A625-E7948DF76FF9}"/>
      </w:docPartPr>
      <w:docPartBody>
        <w:p w:rsidR="00000000" w:rsidRDefault="0020232A">
          <w:pPr>
            <w:pStyle w:val="7F4EBF844332465381612F05E994F64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32A"/>
    <w:rsid w:val="00202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14D961E1DAE4AB1849047C2CE26A7D0">
    <w:name w:val="214D961E1DAE4AB1849047C2CE26A7D0"/>
  </w:style>
  <w:style w:type="paragraph" w:customStyle="1" w:styleId="01644BFE06DC4E919E9FB9851C0C8568">
    <w:name w:val="01644BFE06DC4E919E9FB9851C0C8568"/>
  </w:style>
  <w:style w:type="paragraph" w:customStyle="1" w:styleId="D96E43E2F4964638A8E9A01AD4487DF1">
    <w:name w:val="D96E43E2F4964638A8E9A01AD4487DF1"/>
  </w:style>
  <w:style w:type="paragraph" w:customStyle="1" w:styleId="D0578681895A441AADB3F0ADB56A2F8F">
    <w:name w:val="D0578681895A441AADB3F0ADB56A2F8F"/>
  </w:style>
  <w:style w:type="paragraph" w:customStyle="1" w:styleId="852AE6BD81774AD5AB7C284E002545F3">
    <w:name w:val="852AE6BD81774AD5AB7C284E002545F3"/>
  </w:style>
  <w:style w:type="paragraph" w:customStyle="1" w:styleId="52C78257D5AC4503834D9099F904F172">
    <w:name w:val="52C78257D5AC4503834D9099F904F172"/>
  </w:style>
  <w:style w:type="paragraph" w:customStyle="1" w:styleId="5078013E193D416BB9277AEF4D1E2667">
    <w:name w:val="5078013E193D416BB9277AEF4D1E2667"/>
  </w:style>
  <w:style w:type="paragraph" w:customStyle="1" w:styleId="C25A2AFED8414BCCBC19B843705C6D62">
    <w:name w:val="C25A2AFED8414BCCBC19B843705C6D62"/>
  </w:style>
  <w:style w:type="paragraph" w:customStyle="1" w:styleId="8E692AD82C16423CAB1B9DC93712F0E7">
    <w:name w:val="8E692AD82C16423CAB1B9DC93712F0E7"/>
  </w:style>
  <w:style w:type="paragraph" w:customStyle="1" w:styleId="621682A10E5E476B858E4744D42C4CF2">
    <w:name w:val="621682A10E5E476B858E4744D42C4CF2"/>
  </w:style>
  <w:style w:type="paragraph" w:customStyle="1" w:styleId="7F4EBF844332465381612F05E994F644">
    <w:name w:val="7F4EBF844332465381612F05E994F644"/>
  </w:style>
  <w:style w:type="paragraph" w:customStyle="1" w:styleId="81BB14FA184441728D82907FD876214E">
    <w:name w:val="81BB14FA184441728D82907FD876214E"/>
  </w:style>
  <w:style w:type="paragraph" w:customStyle="1" w:styleId="FA8499A73F0F45DC80A7B1C65052357F">
    <w:name w:val="FA8499A73F0F45DC80A7B1C65052357F"/>
  </w:style>
  <w:style w:type="paragraph" w:customStyle="1" w:styleId="4FDDD5FE95284E2696DF1EF13351B77A">
    <w:name w:val="4FDDD5FE95284E2696DF1EF13351B77A"/>
  </w:style>
  <w:style w:type="paragraph" w:customStyle="1" w:styleId="4DAD7810DC984B7D976E5FA23DB9627E">
    <w:name w:val="4DAD7810DC984B7D976E5FA23DB9627E"/>
  </w:style>
  <w:style w:type="paragraph" w:customStyle="1" w:styleId="A1AD42261E904734BFEA1AC97187C43E">
    <w:name w:val="A1AD42261E904734BFEA1AC97187C43E"/>
  </w:style>
  <w:style w:type="paragraph" w:customStyle="1" w:styleId="AF0640B90BB54A91BDA186A716A2F4CD">
    <w:name w:val="AF0640B90BB54A91BDA186A716A2F4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2024-04-02T08:08:00Z</dcterms:created>
  <dcterms:modified xsi:type="dcterms:W3CDTF">2024-04-02T08:24:00Z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